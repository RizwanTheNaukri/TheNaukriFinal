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212E63D4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10112CFF" w14:textId="492815F4" w:rsidR="001B2ABD" w:rsidRDefault="00EC20EE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21DF081C" wp14:editId="52387E4B">
                  <wp:extent cx="2043974" cy="2019218"/>
                  <wp:effectExtent l="76200" t="76200" r="71120" b="991235"/>
                  <wp:docPr id="9225670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56701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088" cy="2052919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7DF7F28C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2C20E2BE" w14:textId="0D410091" w:rsidR="001B2ABD" w:rsidRDefault="00EC20EE" w:rsidP="001B2ABD">
            <w:pPr>
              <w:pStyle w:val="Title"/>
            </w:pPr>
            <w:r>
              <w:t>umesh agarwal</w:t>
            </w:r>
          </w:p>
          <w:p w14:paraId="458AC04A" w14:textId="77777777" w:rsidR="001B2ABD" w:rsidRDefault="00127950" w:rsidP="001B2ABD">
            <w:pPr>
              <w:pStyle w:val="Subtitle"/>
              <w:rPr>
                <w:spacing w:val="0"/>
                <w:w w:val="100"/>
              </w:rPr>
            </w:pPr>
            <w:r>
              <w:rPr>
                <w:spacing w:val="0"/>
                <w:w w:val="100"/>
              </w:rPr>
              <w:t>Business Administration Intern</w:t>
            </w:r>
          </w:p>
          <w:p w14:paraId="04A74C7F" w14:textId="013E1BA6" w:rsidR="00EC20EE" w:rsidRPr="00EC20EE" w:rsidRDefault="00EC20EE" w:rsidP="00EC20EE"/>
        </w:tc>
      </w:tr>
      <w:tr w:rsidR="001B2ABD" w14:paraId="6DF1EEC0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8D43D72B7BC544C08FCA539AA9214EF5"/>
              </w:placeholder>
              <w:temporary/>
              <w:showingPlcHdr/>
              <w15:appearance w15:val="hidden"/>
            </w:sdtPr>
            <w:sdtEndPr/>
            <w:sdtContent>
              <w:p w14:paraId="0BB87EA1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0EF32206" w14:textId="21F11BFD" w:rsidR="00036450" w:rsidRDefault="00127950" w:rsidP="00127950">
            <w:r>
              <w:t>ASPIRING BUSINESS ADMINISTRATOR WITH A GREAT SENSE OF ANALYTICS AND STATISTICS ACCOMPANIED BY TEAM WORK SKILLS</w:t>
            </w:r>
            <w:r w:rsidR="00E95FE1">
              <w:t xml:space="preserve">.ALSO POSSESS EFFICIENT KNOWLEDGE OF STOCK MARKET </w:t>
            </w:r>
            <w:r>
              <w:t>CAN PROVE TO BE AN ASSET TO YOUR FIRM IF GIVEN A CHANCE.</w:t>
            </w:r>
          </w:p>
          <w:p w14:paraId="206CF71B" w14:textId="77777777" w:rsidR="00036450" w:rsidRDefault="00036450" w:rsidP="00036450"/>
          <w:sdt>
            <w:sdtPr>
              <w:id w:val="-1954003311"/>
              <w:placeholder>
                <w:docPart w:val="BF0CC582940744C99DDA1A47080F13A2"/>
              </w:placeholder>
              <w:temporary/>
              <w:showingPlcHdr/>
              <w15:appearance w15:val="hidden"/>
            </w:sdtPr>
            <w:sdtEndPr/>
            <w:sdtContent>
              <w:p w14:paraId="0F507FC2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6753037DB8364E4BA36D70EDCA4F0F42"/>
              </w:placeholder>
              <w:temporary/>
              <w:showingPlcHdr/>
              <w15:appearance w15:val="hidden"/>
            </w:sdtPr>
            <w:sdtEndPr/>
            <w:sdtContent>
              <w:p w14:paraId="1E41EAC1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7071DAC1" w14:textId="2F077AEC" w:rsidR="004D3011" w:rsidRDefault="00127950" w:rsidP="004D3011">
            <w:r>
              <w:t>9265569653</w:t>
            </w:r>
          </w:p>
          <w:p w14:paraId="176C0FFF" w14:textId="77777777" w:rsidR="00EC20EE" w:rsidRDefault="00EC20EE" w:rsidP="004D3011"/>
          <w:p w14:paraId="69D1D533" w14:textId="7F3F9758" w:rsidR="00EC20EE" w:rsidRDefault="003F2115" w:rsidP="004D3011">
            <w:r>
              <w:t xml:space="preserve">ADDRESS </w:t>
            </w:r>
            <w:r w:rsidR="00EC20EE">
              <w:t xml:space="preserve"> : AHMEDABAD, GUJARAT</w:t>
            </w:r>
          </w:p>
          <w:p w14:paraId="5AE214A6" w14:textId="77777777" w:rsidR="004D3011" w:rsidRDefault="004D3011" w:rsidP="004D3011"/>
          <w:sdt>
            <w:sdtPr>
              <w:id w:val="-240260293"/>
              <w:placeholder>
                <w:docPart w:val="2783623B70E243968FFA109F92CC6D85"/>
              </w:placeholder>
              <w:temporary/>
              <w:showingPlcHdr/>
              <w15:appearance w15:val="hidden"/>
            </w:sdtPr>
            <w:sdtEndPr/>
            <w:sdtContent>
              <w:p w14:paraId="2E3F0BEF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43B98B51" w14:textId="3BEF29ED" w:rsidR="00036450" w:rsidRPr="00E4381A" w:rsidRDefault="00EC20EE" w:rsidP="004D3011">
            <w:pPr>
              <w:rPr>
                <w:rStyle w:val="Hyperlink"/>
              </w:rPr>
            </w:pPr>
            <w:r>
              <w:t>Umesh.agarwal</w:t>
            </w:r>
            <w:r w:rsidR="00127950">
              <w:t>1027@gmail.com</w:t>
            </w:r>
          </w:p>
          <w:sdt>
            <w:sdtPr>
              <w:id w:val="-1444214663"/>
              <w:placeholder>
                <w:docPart w:val="CCA122609BD1451C8E6140476AED9FB1"/>
              </w:placeholder>
              <w:temporary/>
              <w:showingPlcHdr/>
              <w15:appearance w15:val="hidden"/>
            </w:sdtPr>
            <w:sdtEndPr/>
            <w:sdtContent>
              <w:p w14:paraId="402284CF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0155A952" w14:textId="77777777" w:rsidR="00E95FE1" w:rsidRDefault="00E95FE1" w:rsidP="003F2115">
            <w:pPr>
              <w:pStyle w:val="ListParagraph"/>
              <w:numPr>
                <w:ilvl w:val="0"/>
                <w:numId w:val="2"/>
              </w:numPr>
            </w:pPr>
            <w:r>
              <w:t>COMMUNITY INVOLVEMENT</w:t>
            </w:r>
          </w:p>
          <w:p w14:paraId="67A698F7" w14:textId="77777777" w:rsidR="00E95FE1" w:rsidRDefault="00E95FE1" w:rsidP="003F2115">
            <w:pPr>
              <w:pStyle w:val="ListParagraph"/>
              <w:numPr>
                <w:ilvl w:val="0"/>
                <w:numId w:val="2"/>
              </w:numPr>
            </w:pPr>
            <w:r>
              <w:t>INVOLVING IN SOCIAL AWARENESS CAMPAIGNS</w:t>
            </w:r>
          </w:p>
          <w:p w14:paraId="0E06ED04" w14:textId="77777777" w:rsidR="00E95FE1" w:rsidRDefault="00E95FE1" w:rsidP="003F2115">
            <w:pPr>
              <w:pStyle w:val="ListParagraph"/>
              <w:numPr>
                <w:ilvl w:val="0"/>
                <w:numId w:val="2"/>
              </w:numPr>
            </w:pPr>
            <w:r>
              <w:t>ENJOYS COOKING MEALS</w:t>
            </w:r>
          </w:p>
          <w:p w14:paraId="074DBFA3" w14:textId="4A426C8F" w:rsidR="004D3011" w:rsidRDefault="00E95FE1" w:rsidP="003F2115">
            <w:pPr>
              <w:pStyle w:val="ListParagraph"/>
              <w:numPr>
                <w:ilvl w:val="0"/>
                <w:numId w:val="2"/>
              </w:numPr>
            </w:pPr>
            <w:r>
              <w:t>SPORTS ENTHUSIAST</w:t>
            </w:r>
            <w:r w:rsidR="00127950">
              <w:t xml:space="preserve"> </w:t>
            </w:r>
          </w:p>
          <w:p w14:paraId="4CBD79CD" w14:textId="7AC81AEF" w:rsidR="004D3011" w:rsidRDefault="004D3011" w:rsidP="004D3011"/>
          <w:p w14:paraId="1BF6800C" w14:textId="64E40D8E" w:rsidR="004D3011" w:rsidRPr="00EC20EE" w:rsidRDefault="004D3011" w:rsidP="004D3011">
            <w:pPr>
              <w:rPr>
                <w:sz w:val="28"/>
                <w:szCs w:val="28"/>
              </w:rPr>
            </w:pPr>
          </w:p>
          <w:p w14:paraId="5A9B0647" w14:textId="0050AF62" w:rsidR="004D3011" w:rsidRPr="004D3011" w:rsidRDefault="004D3011" w:rsidP="004D3011"/>
        </w:tc>
        <w:tc>
          <w:tcPr>
            <w:tcW w:w="720" w:type="dxa"/>
          </w:tcPr>
          <w:p w14:paraId="084CBB4C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80E0097A1B704294A20D300CB064D6A8"/>
              </w:placeholder>
              <w:temporary/>
              <w:showingPlcHdr/>
              <w15:appearance w15:val="hidden"/>
            </w:sdtPr>
            <w:sdtEndPr/>
            <w:sdtContent>
              <w:p w14:paraId="02B9FC80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2596A026" w14:textId="2AC18E09" w:rsidR="00036450" w:rsidRDefault="00127950" w:rsidP="00127950">
            <w:pPr>
              <w:pStyle w:val="Heading4"/>
            </w:pPr>
            <w:r>
              <w:t>B.S. MEMORIAL SCHOOL</w:t>
            </w:r>
            <w:r w:rsidR="003F2115">
              <w:t>, ABU ROAD</w:t>
            </w:r>
          </w:p>
          <w:p w14:paraId="7BABDC08" w14:textId="24CD0251" w:rsidR="00127950" w:rsidRPr="00127950" w:rsidRDefault="00127950" w:rsidP="00127950">
            <w:r>
              <w:t>PRIMARY EDUACTION</w:t>
            </w:r>
          </w:p>
          <w:p w14:paraId="1E8A8715" w14:textId="74552B6B" w:rsidR="004D3011" w:rsidRDefault="004D3011" w:rsidP="00036450"/>
          <w:p w14:paraId="436CE9B9" w14:textId="77777777" w:rsidR="00036450" w:rsidRDefault="00036450" w:rsidP="00036450"/>
          <w:p w14:paraId="444F47C8" w14:textId="7CA015C3" w:rsidR="00036450" w:rsidRPr="00B359E4" w:rsidRDefault="00127950" w:rsidP="00B359E4">
            <w:pPr>
              <w:pStyle w:val="Heading4"/>
            </w:pPr>
            <w:r>
              <w:t>H.G. INTERNATIONAL SCHOOL</w:t>
            </w:r>
            <w:r w:rsidR="003F2115">
              <w:t>, ABU ROAD</w:t>
            </w:r>
          </w:p>
          <w:p w14:paraId="30819AE0" w14:textId="5A09D4AB" w:rsidR="00036450" w:rsidRPr="00B359E4" w:rsidRDefault="00127950" w:rsidP="00B359E4">
            <w:pPr>
              <w:pStyle w:val="Date"/>
            </w:pPr>
            <w:r>
              <w:t>HIGH SCHOOL AND INTERMEDIATE</w:t>
            </w:r>
          </w:p>
          <w:p w14:paraId="6AAB1502" w14:textId="77777777" w:rsidR="003F2115" w:rsidRDefault="00127950" w:rsidP="00036450">
            <w:r>
              <w:t>SCORED</w:t>
            </w:r>
            <w:r w:rsidR="003F2115">
              <w:t xml:space="preserve"> </w:t>
            </w:r>
            <w:r w:rsidR="003F2115" w:rsidRPr="003F2115">
              <w:rPr>
                <w:b/>
                <w:bCs/>
              </w:rPr>
              <w:t>64%</w:t>
            </w:r>
            <w:r>
              <w:t xml:space="preserve"> IN CLASS 10(2021) </w:t>
            </w:r>
          </w:p>
          <w:p w14:paraId="771F4755" w14:textId="557F98AD" w:rsidR="00036450" w:rsidRDefault="003F2115" w:rsidP="00036450">
            <w:r>
              <w:t xml:space="preserve">SCORED </w:t>
            </w:r>
            <w:r w:rsidRPr="003F2115">
              <w:rPr>
                <w:b/>
                <w:bCs/>
              </w:rPr>
              <w:t>70.8</w:t>
            </w:r>
            <w:r w:rsidR="00127950">
              <w:t xml:space="preserve"> IN CLASS 12</w:t>
            </w:r>
            <w:r>
              <w:t xml:space="preserve"> WITH COMMERCE </w:t>
            </w:r>
            <w:r w:rsidR="00127950">
              <w:t>(2023)</w:t>
            </w:r>
          </w:p>
          <w:p w14:paraId="6FDC22E2" w14:textId="77777777" w:rsidR="003F2115" w:rsidRDefault="003F2115" w:rsidP="00036450"/>
          <w:p w14:paraId="26A4FE6D" w14:textId="32211513" w:rsidR="003F2115" w:rsidRPr="003F2115" w:rsidRDefault="003F2115" w:rsidP="00036450">
            <w:pPr>
              <w:rPr>
                <w:b/>
                <w:bCs/>
              </w:rPr>
            </w:pPr>
            <w:r w:rsidRPr="003F2115">
              <w:rPr>
                <w:b/>
                <w:bCs/>
              </w:rPr>
              <w:t>L.J. INSTITUTE OF BUSINESS ADMINISTRATION</w:t>
            </w:r>
            <w:r>
              <w:rPr>
                <w:b/>
                <w:bCs/>
              </w:rPr>
              <w:t>, AHMEDABAD</w:t>
            </w:r>
          </w:p>
          <w:p w14:paraId="374E01A4" w14:textId="3E40E7DC" w:rsidR="003F2115" w:rsidRDefault="003F2115" w:rsidP="00036450">
            <w:r>
              <w:t>BACHELORS OF BUSINESS ADMINISTARTION (2023 - 2026)</w:t>
            </w:r>
          </w:p>
          <w:p w14:paraId="26E77861" w14:textId="6D99CA25" w:rsidR="004D3011" w:rsidRPr="004D3011" w:rsidRDefault="004D3011" w:rsidP="004D3011"/>
          <w:p w14:paraId="1901E7C0" w14:textId="77777777" w:rsidR="004D3011" w:rsidRDefault="004D3011" w:rsidP="00036450"/>
          <w:sdt>
            <w:sdtPr>
              <w:id w:val="1669594239"/>
              <w:placeholder>
                <w:docPart w:val="EF09E595FBDD4EA39278AB37EF21A788"/>
              </w:placeholder>
              <w:temporary/>
              <w:showingPlcHdr/>
              <w15:appearance w15:val="hidden"/>
            </w:sdtPr>
            <w:sdtEndPr/>
            <w:sdtContent>
              <w:p w14:paraId="7924614D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1E94FECE" w14:textId="78927F6F" w:rsidR="00E95FE1" w:rsidRPr="00EC20EE" w:rsidRDefault="00EC20EE" w:rsidP="00EC20EE">
            <w:pPr>
              <w:pStyle w:val="ListParagraph"/>
              <w:numPr>
                <w:ilvl w:val="0"/>
                <w:numId w:val="1"/>
              </w:numPr>
              <w:rPr>
                <w:noProof/>
                <w:color w:val="000000" w:themeColor="text1"/>
              </w:rPr>
            </w:pPr>
            <w:r w:rsidRPr="00EC20EE">
              <w:rPr>
                <w:noProof/>
                <w:color w:val="000000" w:themeColor="text1"/>
              </w:rPr>
              <w:t>PROVEN PROBLEM SOLVING SKILLS</w:t>
            </w:r>
          </w:p>
          <w:p w14:paraId="6FD18CEF" w14:textId="77777777" w:rsidR="00EC20EE" w:rsidRDefault="00EC20EE" w:rsidP="004D3011">
            <w:pPr>
              <w:rPr>
                <w:noProof/>
                <w:color w:val="000000" w:themeColor="text1"/>
              </w:rPr>
            </w:pPr>
          </w:p>
          <w:p w14:paraId="6D804BF5" w14:textId="2B67D631" w:rsidR="00EC20EE" w:rsidRPr="00EC20EE" w:rsidRDefault="00EC20EE" w:rsidP="00EC20EE">
            <w:pPr>
              <w:pStyle w:val="ListParagraph"/>
              <w:numPr>
                <w:ilvl w:val="0"/>
                <w:numId w:val="1"/>
              </w:numPr>
              <w:rPr>
                <w:noProof/>
                <w:color w:val="000000" w:themeColor="text1"/>
              </w:rPr>
            </w:pPr>
            <w:r w:rsidRPr="00EC20EE">
              <w:rPr>
                <w:noProof/>
                <w:color w:val="000000" w:themeColor="text1"/>
              </w:rPr>
              <w:t>KNOWLEDGE OF TAXES</w:t>
            </w:r>
          </w:p>
          <w:p w14:paraId="2D4E4754" w14:textId="77777777" w:rsidR="00EC20EE" w:rsidRDefault="00EC20EE" w:rsidP="004D3011">
            <w:pPr>
              <w:rPr>
                <w:noProof/>
                <w:color w:val="000000" w:themeColor="text1"/>
              </w:rPr>
            </w:pPr>
          </w:p>
          <w:p w14:paraId="57D61D4B" w14:textId="33BD1517" w:rsidR="00EC20EE" w:rsidRPr="00EC20EE" w:rsidRDefault="00EC20EE" w:rsidP="00EC20EE">
            <w:pPr>
              <w:pStyle w:val="ListParagraph"/>
              <w:numPr>
                <w:ilvl w:val="0"/>
                <w:numId w:val="1"/>
              </w:numPr>
              <w:rPr>
                <w:noProof/>
                <w:color w:val="000000" w:themeColor="text1"/>
              </w:rPr>
            </w:pPr>
            <w:r w:rsidRPr="00EC20EE">
              <w:rPr>
                <w:noProof/>
                <w:color w:val="000000" w:themeColor="text1"/>
              </w:rPr>
              <w:t>SKILLED STOCK MARKET TRADER</w:t>
            </w:r>
          </w:p>
          <w:p w14:paraId="0CEAA57D" w14:textId="77777777" w:rsidR="00EC20EE" w:rsidRDefault="00EC20EE" w:rsidP="004D3011">
            <w:pPr>
              <w:rPr>
                <w:noProof/>
                <w:color w:val="000000" w:themeColor="text1"/>
              </w:rPr>
            </w:pPr>
          </w:p>
          <w:p w14:paraId="3C641E2D" w14:textId="6A51E8E1" w:rsidR="00EC20EE" w:rsidRPr="00EC20EE" w:rsidRDefault="00EC20EE" w:rsidP="00EC20EE">
            <w:pPr>
              <w:pStyle w:val="ListParagraph"/>
              <w:numPr>
                <w:ilvl w:val="0"/>
                <w:numId w:val="1"/>
              </w:numPr>
              <w:rPr>
                <w:noProof/>
                <w:color w:val="000000" w:themeColor="text1"/>
              </w:rPr>
            </w:pPr>
            <w:r w:rsidRPr="00EC20EE">
              <w:rPr>
                <w:noProof/>
                <w:color w:val="000000" w:themeColor="text1"/>
              </w:rPr>
              <w:t>KNOWLEDGE OF MICROSOFT EXCEL</w:t>
            </w:r>
          </w:p>
          <w:p w14:paraId="54E53803" w14:textId="77777777" w:rsidR="00127950" w:rsidRDefault="00127950" w:rsidP="00127950">
            <w:pPr>
              <w:rPr>
                <w:noProof/>
                <w:color w:val="000000" w:themeColor="text1"/>
              </w:rPr>
            </w:pPr>
          </w:p>
          <w:p w14:paraId="03B5BBCA" w14:textId="77777777" w:rsidR="00127950" w:rsidRPr="00127950" w:rsidRDefault="00127950" w:rsidP="00127950">
            <w:pPr>
              <w:ind w:firstLine="720"/>
            </w:pPr>
          </w:p>
        </w:tc>
      </w:tr>
    </w:tbl>
    <w:p w14:paraId="756128B1" w14:textId="77777777" w:rsidR="0043117B" w:rsidRDefault="003F2115" w:rsidP="000C45FF">
      <w:pPr>
        <w:tabs>
          <w:tab w:val="left" w:pos="990"/>
        </w:tabs>
      </w:pPr>
    </w:p>
    <w:sectPr w:rsidR="0043117B" w:rsidSect="000C45FF">
      <w:headerReference w:type="default" r:id="rId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F8487" w14:textId="77777777" w:rsidR="00127950" w:rsidRDefault="00127950" w:rsidP="000C45FF">
      <w:r>
        <w:separator/>
      </w:r>
    </w:p>
  </w:endnote>
  <w:endnote w:type="continuationSeparator" w:id="0">
    <w:p w14:paraId="34CCB5B9" w14:textId="77777777" w:rsidR="00127950" w:rsidRDefault="00127950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479F6" w14:textId="77777777" w:rsidR="00127950" w:rsidRDefault="00127950" w:rsidP="000C45FF">
      <w:r>
        <w:separator/>
      </w:r>
    </w:p>
  </w:footnote>
  <w:footnote w:type="continuationSeparator" w:id="0">
    <w:p w14:paraId="5C83F84A" w14:textId="77777777" w:rsidR="00127950" w:rsidRDefault="00127950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5E6E4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27DFC69" wp14:editId="3648F7A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E2F61"/>
    <w:multiLevelType w:val="hybridMultilevel"/>
    <w:tmpl w:val="97F07A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8677DC"/>
    <w:multiLevelType w:val="hybridMultilevel"/>
    <w:tmpl w:val="1E4209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391995">
    <w:abstractNumId w:val="0"/>
  </w:num>
  <w:num w:numId="2" w16cid:durableId="15094407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950"/>
    <w:rsid w:val="00036450"/>
    <w:rsid w:val="00094499"/>
    <w:rsid w:val="000C45FF"/>
    <w:rsid w:val="000E3FD1"/>
    <w:rsid w:val="00112054"/>
    <w:rsid w:val="00127950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7121F"/>
    <w:rsid w:val="003910D8"/>
    <w:rsid w:val="003A6B7D"/>
    <w:rsid w:val="003B06CA"/>
    <w:rsid w:val="003F2115"/>
    <w:rsid w:val="004071FC"/>
    <w:rsid w:val="00445947"/>
    <w:rsid w:val="004813B3"/>
    <w:rsid w:val="00496591"/>
    <w:rsid w:val="004C63E4"/>
    <w:rsid w:val="004D3011"/>
    <w:rsid w:val="005262AC"/>
    <w:rsid w:val="005E39D5"/>
    <w:rsid w:val="00600670"/>
    <w:rsid w:val="0062123A"/>
    <w:rsid w:val="00646E75"/>
    <w:rsid w:val="006771D0"/>
    <w:rsid w:val="00715FCB"/>
    <w:rsid w:val="00743101"/>
    <w:rsid w:val="00764C9F"/>
    <w:rsid w:val="007775E1"/>
    <w:rsid w:val="007867A0"/>
    <w:rsid w:val="007927F5"/>
    <w:rsid w:val="00802CA0"/>
    <w:rsid w:val="009260CD"/>
    <w:rsid w:val="00940A66"/>
    <w:rsid w:val="00952C25"/>
    <w:rsid w:val="00A2118D"/>
    <w:rsid w:val="00AD0A50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55D74"/>
    <w:rsid w:val="00E95FE1"/>
    <w:rsid w:val="00EC20EE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F3AA83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EC20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ndr\AppData\Local\Microsoft\Office\16.0\DTS\en-IN%7bC77D50DF-74AD-4B25-89FB-196D97DF3773%7d\%7bA07AABB0-A2EF-46C4-ADAB-F5C4602E3FAA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D43D72B7BC544C08FCA539AA9214E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0C5614-84C3-4E05-A499-665019D5D776}"/>
      </w:docPartPr>
      <w:docPartBody>
        <w:p w:rsidR="00000000" w:rsidRDefault="007B1C4D">
          <w:pPr>
            <w:pStyle w:val="8D43D72B7BC544C08FCA539AA9214EF5"/>
          </w:pPr>
          <w:r w:rsidRPr="00D5459D">
            <w:t>Profile</w:t>
          </w:r>
        </w:p>
      </w:docPartBody>
    </w:docPart>
    <w:docPart>
      <w:docPartPr>
        <w:name w:val="BF0CC582940744C99DDA1A47080F13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191B86-6B81-4B84-9EE5-EBF22FCE5416}"/>
      </w:docPartPr>
      <w:docPartBody>
        <w:p w:rsidR="00000000" w:rsidRDefault="007B1C4D">
          <w:pPr>
            <w:pStyle w:val="BF0CC582940744C99DDA1A47080F13A2"/>
          </w:pPr>
          <w:r w:rsidRPr="00CB0055">
            <w:t>Contact</w:t>
          </w:r>
        </w:p>
      </w:docPartBody>
    </w:docPart>
    <w:docPart>
      <w:docPartPr>
        <w:name w:val="6753037DB8364E4BA36D70EDCA4F0F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E22B17-69AB-4A6C-8265-08E4CE605159}"/>
      </w:docPartPr>
      <w:docPartBody>
        <w:p w:rsidR="00000000" w:rsidRDefault="007B1C4D">
          <w:pPr>
            <w:pStyle w:val="6753037DB8364E4BA36D70EDCA4F0F42"/>
          </w:pPr>
          <w:r w:rsidRPr="004D3011">
            <w:t>PHONE:</w:t>
          </w:r>
        </w:p>
      </w:docPartBody>
    </w:docPart>
    <w:docPart>
      <w:docPartPr>
        <w:name w:val="2783623B70E243968FFA109F92CC6D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164725-877E-4113-9242-5A6E790D4DFC}"/>
      </w:docPartPr>
      <w:docPartBody>
        <w:p w:rsidR="00000000" w:rsidRDefault="007B1C4D">
          <w:pPr>
            <w:pStyle w:val="2783623B70E243968FFA109F92CC6D85"/>
          </w:pPr>
          <w:r w:rsidRPr="004D3011">
            <w:t>EMAIL:</w:t>
          </w:r>
        </w:p>
      </w:docPartBody>
    </w:docPart>
    <w:docPart>
      <w:docPartPr>
        <w:name w:val="CCA122609BD1451C8E6140476AED9F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6884E0-7A8B-4B85-92BB-D0684E5801CF}"/>
      </w:docPartPr>
      <w:docPartBody>
        <w:p w:rsidR="00000000" w:rsidRDefault="007B1C4D">
          <w:pPr>
            <w:pStyle w:val="CCA122609BD1451C8E6140476AED9FB1"/>
          </w:pPr>
          <w:r w:rsidRPr="00CB0055">
            <w:t>Hobbies</w:t>
          </w:r>
        </w:p>
      </w:docPartBody>
    </w:docPart>
    <w:docPart>
      <w:docPartPr>
        <w:name w:val="80E0097A1B704294A20D300CB064D6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BCFB27-9AE8-4957-8AAA-E49D50FE33D0}"/>
      </w:docPartPr>
      <w:docPartBody>
        <w:p w:rsidR="00000000" w:rsidRDefault="007B1C4D">
          <w:pPr>
            <w:pStyle w:val="80E0097A1B704294A20D300CB064D6A8"/>
          </w:pPr>
          <w:r w:rsidRPr="00036450">
            <w:t>EDUCATION</w:t>
          </w:r>
        </w:p>
      </w:docPartBody>
    </w:docPart>
    <w:docPart>
      <w:docPartPr>
        <w:name w:val="EF09E595FBDD4EA39278AB37EF21A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E26C1D-49AD-46B3-ADB0-6A859A66E1FF}"/>
      </w:docPartPr>
      <w:docPartBody>
        <w:p w:rsidR="00000000" w:rsidRDefault="007B1C4D">
          <w:pPr>
            <w:pStyle w:val="EF09E595FBDD4EA39278AB37EF21A788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5B11C4527FB438FA860F779A580BB82">
    <w:name w:val="15B11C4527FB438FA860F779A580BB82"/>
  </w:style>
  <w:style w:type="paragraph" w:customStyle="1" w:styleId="19D9358687BC4BE0BE7BA741CC69E1B6">
    <w:name w:val="19D9358687BC4BE0BE7BA741CC69E1B6"/>
  </w:style>
  <w:style w:type="paragraph" w:customStyle="1" w:styleId="8D43D72B7BC544C08FCA539AA9214EF5">
    <w:name w:val="8D43D72B7BC544C08FCA539AA9214EF5"/>
  </w:style>
  <w:style w:type="paragraph" w:customStyle="1" w:styleId="10043B8C68C84E22820192C0737AD416">
    <w:name w:val="10043B8C68C84E22820192C0737AD416"/>
  </w:style>
  <w:style w:type="paragraph" w:customStyle="1" w:styleId="BF0CC582940744C99DDA1A47080F13A2">
    <w:name w:val="BF0CC582940744C99DDA1A47080F13A2"/>
  </w:style>
  <w:style w:type="paragraph" w:customStyle="1" w:styleId="6753037DB8364E4BA36D70EDCA4F0F42">
    <w:name w:val="6753037DB8364E4BA36D70EDCA4F0F42"/>
  </w:style>
  <w:style w:type="paragraph" w:customStyle="1" w:styleId="AEFF2A5D1BF44D188A4ED1726F094491">
    <w:name w:val="AEFF2A5D1BF44D188A4ED1726F094491"/>
  </w:style>
  <w:style w:type="paragraph" w:customStyle="1" w:styleId="A1F221A65F0A45FB8487379B03211651">
    <w:name w:val="A1F221A65F0A45FB8487379B03211651"/>
  </w:style>
  <w:style w:type="paragraph" w:customStyle="1" w:styleId="E10AD538C9F841B2A7C8D83278F82ECE">
    <w:name w:val="E10AD538C9F841B2A7C8D83278F82ECE"/>
  </w:style>
  <w:style w:type="paragraph" w:customStyle="1" w:styleId="2783623B70E243968FFA109F92CC6D85">
    <w:name w:val="2783623B70E243968FFA109F92CC6D85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F1AD50CA130E48799EAD239FE8F052BA">
    <w:name w:val="F1AD50CA130E48799EAD239FE8F052BA"/>
  </w:style>
  <w:style w:type="paragraph" w:customStyle="1" w:styleId="CCA122609BD1451C8E6140476AED9FB1">
    <w:name w:val="CCA122609BD1451C8E6140476AED9FB1"/>
  </w:style>
  <w:style w:type="paragraph" w:customStyle="1" w:styleId="26C075B1B29447849DB021D34A71B26E">
    <w:name w:val="26C075B1B29447849DB021D34A71B26E"/>
  </w:style>
  <w:style w:type="paragraph" w:customStyle="1" w:styleId="FB7E02AFF73A4841B93ACB2FC0764A12">
    <w:name w:val="FB7E02AFF73A4841B93ACB2FC0764A12"/>
  </w:style>
  <w:style w:type="paragraph" w:customStyle="1" w:styleId="DF2E7369AFE246C3A2EE848378307897">
    <w:name w:val="DF2E7369AFE246C3A2EE848378307897"/>
  </w:style>
  <w:style w:type="paragraph" w:customStyle="1" w:styleId="551A1F5279974D438CFBF4B6EAE1B15E">
    <w:name w:val="551A1F5279974D438CFBF4B6EAE1B15E"/>
  </w:style>
  <w:style w:type="paragraph" w:customStyle="1" w:styleId="80E0097A1B704294A20D300CB064D6A8">
    <w:name w:val="80E0097A1B704294A20D300CB064D6A8"/>
  </w:style>
  <w:style w:type="paragraph" w:customStyle="1" w:styleId="B51091273F9C491BA22233C7C81E81AE">
    <w:name w:val="B51091273F9C491BA22233C7C81E81AE"/>
  </w:style>
  <w:style w:type="paragraph" w:customStyle="1" w:styleId="F418EE641CF94156B1701C1F51F1DF34">
    <w:name w:val="F418EE641CF94156B1701C1F51F1DF34"/>
  </w:style>
  <w:style w:type="paragraph" w:customStyle="1" w:styleId="1AC71BB7A15E43D3AC076B857191BEDE">
    <w:name w:val="1AC71BB7A15E43D3AC076B857191BEDE"/>
  </w:style>
  <w:style w:type="paragraph" w:customStyle="1" w:styleId="C8DBC43597DC4E5F99C76CDD3A9640C1">
    <w:name w:val="C8DBC43597DC4E5F99C76CDD3A9640C1"/>
  </w:style>
  <w:style w:type="paragraph" w:customStyle="1" w:styleId="7FFFAA625E4B4C72A3EABBC39D8897A4">
    <w:name w:val="7FFFAA625E4B4C72A3EABBC39D8897A4"/>
  </w:style>
  <w:style w:type="paragraph" w:customStyle="1" w:styleId="64139B6A81904568ACD3B486CEFB3BFA">
    <w:name w:val="64139B6A81904568ACD3B486CEFB3BFA"/>
  </w:style>
  <w:style w:type="paragraph" w:customStyle="1" w:styleId="49CB6E48432A4A6E9EF67C85F7D2738C">
    <w:name w:val="49CB6E48432A4A6E9EF67C85F7D2738C"/>
  </w:style>
  <w:style w:type="paragraph" w:customStyle="1" w:styleId="75B35AFCFC5E4AE787571D920CF16ACD">
    <w:name w:val="75B35AFCFC5E4AE787571D920CF16ACD"/>
  </w:style>
  <w:style w:type="paragraph" w:customStyle="1" w:styleId="331D158129644C778B083F855FC94905">
    <w:name w:val="331D158129644C778B083F855FC94905"/>
  </w:style>
  <w:style w:type="paragraph" w:customStyle="1" w:styleId="78D2B3EF9EDC400FA440A15E7747ECA4">
    <w:name w:val="78D2B3EF9EDC400FA440A15E7747ECA4"/>
  </w:style>
  <w:style w:type="paragraph" w:customStyle="1" w:styleId="DA0DAB3470DB4E1BAC1EEB34ECA375CF">
    <w:name w:val="DA0DAB3470DB4E1BAC1EEB34ECA375CF"/>
  </w:style>
  <w:style w:type="paragraph" w:customStyle="1" w:styleId="2D50F6D85E614E06A6395D0C2CB93FA9">
    <w:name w:val="2D50F6D85E614E06A6395D0C2CB93FA9"/>
  </w:style>
  <w:style w:type="paragraph" w:customStyle="1" w:styleId="6957BAAF74014DAEB647B6B9DA0A1613">
    <w:name w:val="6957BAAF74014DAEB647B6B9DA0A1613"/>
  </w:style>
  <w:style w:type="paragraph" w:customStyle="1" w:styleId="31A12F4EAD4A4A52926D78575D3FACFB">
    <w:name w:val="31A12F4EAD4A4A52926D78575D3FACFB"/>
  </w:style>
  <w:style w:type="paragraph" w:customStyle="1" w:styleId="5E32AB0A6A094B018DE4F2943F7025FA">
    <w:name w:val="5E32AB0A6A094B018DE4F2943F7025FA"/>
  </w:style>
  <w:style w:type="paragraph" w:customStyle="1" w:styleId="ECB1033DF59648638829C3A190C11F44">
    <w:name w:val="ECB1033DF59648638829C3A190C11F44"/>
  </w:style>
  <w:style w:type="paragraph" w:customStyle="1" w:styleId="F453F87288444BF6A1DF21A4AE8681DB">
    <w:name w:val="F453F87288444BF6A1DF21A4AE8681DB"/>
  </w:style>
  <w:style w:type="paragraph" w:customStyle="1" w:styleId="0FA00110E75E4AE484D64DBCD1B737E5">
    <w:name w:val="0FA00110E75E4AE484D64DBCD1B737E5"/>
  </w:style>
  <w:style w:type="paragraph" w:customStyle="1" w:styleId="1B521E1A90194C2FBE74A6AF5EEC0983">
    <w:name w:val="1B521E1A90194C2FBE74A6AF5EEC0983"/>
  </w:style>
  <w:style w:type="paragraph" w:customStyle="1" w:styleId="1D377A4F9E7D4DDB98FE71108D350A51">
    <w:name w:val="1D377A4F9E7D4DDB98FE71108D350A51"/>
  </w:style>
  <w:style w:type="paragraph" w:customStyle="1" w:styleId="F019965BA8694B3C927683D4768E4774">
    <w:name w:val="F019965BA8694B3C927683D4768E4774"/>
  </w:style>
  <w:style w:type="paragraph" w:customStyle="1" w:styleId="BD31E5BE8A8D47EBBDDC6933330633A0">
    <w:name w:val="BD31E5BE8A8D47EBBDDC6933330633A0"/>
  </w:style>
  <w:style w:type="paragraph" w:customStyle="1" w:styleId="707AEA19ED2A452E937D3586D0D9F671">
    <w:name w:val="707AEA19ED2A452E937D3586D0D9F671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paragraph" w:customStyle="1" w:styleId="EF09E595FBDD4EA39278AB37EF21A788">
    <w:name w:val="EF09E595FBDD4EA39278AB37EF21A78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{A07AABB0-A2EF-46C4-ADAB-F5C4602E3FAA}tf00546271_win32</Template>
  <TotalTime>0</TotalTime>
  <Pages>1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2023-07-09T15:41:00Z</dcterms:created>
  <dcterms:modified xsi:type="dcterms:W3CDTF">2023-07-09T16:17:00Z</dcterms:modified>
</cp:coreProperties>
</file>